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65EEFA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9C770FD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CE984E" wp14:editId="74562ED4">
                      <wp:extent cx="2122805" cy="2667000"/>
                      <wp:effectExtent l="19050" t="19050" r="29845" b="3810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6670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AA4A687" id="Oval 2" o:spid="_x0000_s1026" style="width:167.1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Oe1FFABRRR&#10;QAUUUUAFFFFABRRRQAUUUUAIfpS0UZoAKKM+1FABRRRQAUUUUAFFFFABRRRQAUUUUAFFFFABRRRQ&#10;AUUUUAFFFFABRRRQAUUUbvagAoo5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Jx2oAKCM8Ggk56UUAFFFFABRRRQ&#10;AUUUUAFFFFABQRmiigAHpmigHPSigAooooAKKAexooAKKKKACiiigAo5ooBz2oAKKKKACiiigAoo&#10;ooAKKKKACiiigApCQKWigBoyT1p1IvfjvS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DgYoAKKKKACiiigAooooAKKKM89KACijHOaKACiiigAooooAKOvQ0U&#10;UAAooooAKKKKACiiigAooooAAMcCiiigAoOe1FFABjnNFFFABRRRQAUZ7UUUAFGecUdqMgUAFFFF&#10;ABRRRQAUUUUAFFFFABRRRQAUe+aKKAAUUZ9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M0UE47UUAFFFFABRQc9qKACiiigAOccUhJBxilooAKCcUYIHBo69qAD&#10;POKM03vk0Me4oAdRSZzwKUgkYzQAUUDgYooAKKKKACiiigAooooAKKKKACiiigAooooAKKKM0AFF&#10;FJuweaAFooGe9BJHQUAGaaTngUMx6YoBy3SgBVGO1LRRQAUUUUAFFFFABRRRQAUUHPYUA56UAFFF&#10;FAADkZFFABFHOel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3463F0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8EBB977" w14:textId="5CC6CE6B" w:rsidR="001B2ABD" w:rsidRDefault="00477E53" w:rsidP="001B2ABD">
            <w:pPr>
              <w:pStyle w:val="Title"/>
            </w:pPr>
            <w:r>
              <w:t>mOnika permata putri</w:t>
            </w:r>
          </w:p>
          <w:p w14:paraId="0636FB9A" w14:textId="12F180FE" w:rsidR="001B2ABD" w:rsidRDefault="00477E53" w:rsidP="001B2ABD">
            <w:pPr>
              <w:pStyle w:val="Subtitle"/>
            </w:pPr>
            <w:r>
              <w:rPr>
                <w:spacing w:val="0"/>
                <w:w w:val="100"/>
              </w:rPr>
              <w:t>STUDENT</w:t>
            </w:r>
          </w:p>
        </w:tc>
      </w:tr>
      <w:tr w:rsidR="001B2ABD" w14:paraId="22820ED4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58729DC898945278F4FB1D1FBAE8854"/>
              </w:placeholder>
              <w:temporary/>
              <w:showingPlcHdr/>
              <w15:appearance w15:val="hidden"/>
            </w:sdtPr>
            <w:sdtEndPr/>
            <w:sdtContent>
              <w:p w14:paraId="031DAA8D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02FAF9C" w14:textId="77777777" w:rsidR="00423A11" w:rsidRPr="00423A11" w:rsidRDefault="00423A11" w:rsidP="00423A11">
            <w:pPr>
              <w:pStyle w:val="Heading3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</w:pPr>
            <w:r w:rsidRPr="00423A11"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2"/>
              </w:rPr>
              <w:t>My full name is Monika Permata Putri, with student number 210601110013. I am a 5th semester student at Maulana Malik Ibrahim State Islamic University, Malang.</w:t>
            </w:r>
          </w:p>
          <w:p w14:paraId="792459B4" w14:textId="5070E0B1" w:rsidR="00036450" w:rsidRDefault="00423A11" w:rsidP="00423A11">
            <w:r w:rsidRPr="00423A11">
              <w:t>I come from Lamandau, Central Kalimantan. I was born and raised in Kalimantan, specifically Lamandau district, Central Kalimantan.</w:t>
            </w:r>
          </w:p>
          <w:sdt>
            <w:sdtPr>
              <w:id w:val="-1954003311"/>
              <w:placeholder>
                <w:docPart w:val="B4A3DF3AF0084F83AA3B754F94E93E4B"/>
              </w:placeholder>
              <w:temporary/>
              <w:showingPlcHdr/>
              <w15:appearance w15:val="hidden"/>
            </w:sdtPr>
            <w:sdtEndPr/>
            <w:sdtContent>
              <w:p w14:paraId="02924754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D6FC81B10F94C99845F5289E780E33C"/>
              </w:placeholder>
              <w:temporary/>
              <w:showingPlcHdr/>
              <w15:appearance w15:val="hidden"/>
            </w:sdtPr>
            <w:sdtEndPr/>
            <w:sdtContent>
              <w:p w14:paraId="40C71B96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10C9A8F9" w14:textId="49A57CF0" w:rsidR="004D3011" w:rsidRDefault="00423A11" w:rsidP="00D7284B">
            <w:r>
              <w:t>085822308002</w:t>
            </w:r>
          </w:p>
          <w:p w14:paraId="23641A52" w14:textId="77777777" w:rsidR="004D3011" w:rsidRDefault="004D3011" w:rsidP="004D3011"/>
          <w:sdt>
            <w:sdtPr>
              <w:id w:val="-240260293"/>
              <w:placeholder>
                <w:docPart w:val="83079ED373D94629BFC7F7CD1F84DE0C"/>
              </w:placeholder>
              <w:temporary/>
              <w:showingPlcHdr/>
              <w15:appearance w15:val="hidden"/>
            </w:sdtPr>
            <w:sdtEndPr/>
            <w:sdtContent>
              <w:p w14:paraId="525288AA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351C989" w14:textId="20469726" w:rsidR="00036450" w:rsidRPr="00E4381A" w:rsidRDefault="00423A11" w:rsidP="004D3011">
            <w:pPr>
              <w:rPr>
                <w:rStyle w:val="Hyperlink"/>
              </w:rPr>
            </w:pPr>
            <w:r>
              <w:t>Berlianiayu31@gmail.com</w:t>
            </w:r>
          </w:p>
          <w:p w14:paraId="2B159A40" w14:textId="6D0394A2" w:rsidR="004D3011" w:rsidRPr="004D3011" w:rsidRDefault="004D3011" w:rsidP="004D3011"/>
        </w:tc>
        <w:tc>
          <w:tcPr>
            <w:tcW w:w="720" w:type="dxa"/>
          </w:tcPr>
          <w:p w14:paraId="76CB46E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2566359544D348FB8FEBF0233F71FB6E"/>
              </w:placeholder>
              <w:temporary/>
              <w:showingPlcHdr/>
              <w15:appearance w15:val="hidden"/>
            </w:sdtPr>
            <w:sdtEndPr/>
            <w:sdtContent>
              <w:p w14:paraId="6F6C6BA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D6ACE32" w14:textId="5D32D1F4" w:rsidR="00036450" w:rsidRPr="00036450" w:rsidRDefault="00477E53" w:rsidP="00B359E4">
            <w:pPr>
              <w:pStyle w:val="Heading4"/>
            </w:pPr>
            <w:r w:rsidRPr="00477E53">
              <w:t>Maulana Malik Ibrahim State Islamic University, Malang</w:t>
            </w:r>
          </w:p>
          <w:p w14:paraId="7575169F" w14:textId="57A0A099" w:rsidR="00036450" w:rsidRPr="00B359E4" w:rsidRDefault="00477E53" w:rsidP="00B359E4">
            <w:pPr>
              <w:pStyle w:val="Date"/>
            </w:pPr>
            <w:r>
              <w:t>August 2021</w:t>
            </w:r>
            <w:r w:rsidR="00036450" w:rsidRPr="00B359E4">
              <w:t xml:space="preserve"> - </w:t>
            </w:r>
            <w:r>
              <w:t>Now</w:t>
            </w:r>
          </w:p>
          <w:p w14:paraId="03BA5AED" w14:textId="3BF5F4EA" w:rsidR="00036450" w:rsidRDefault="00B90563" w:rsidP="00036450">
            <w:r>
              <w:t>C</w:t>
            </w:r>
            <w:r w:rsidRPr="00B90563">
              <w:t>urrently studying for a bachelor's degree in mathematics, faculty of science and technology</w:t>
            </w:r>
            <w:r>
              <w:t>.</w:t>
            </w:r>
          </w:p>
          <w:p w14:paraId="65C196DD" w14:textId="77777777" w:rsidR="00B90563" w:rsidRDefault="00B90563" w:rsidP="00036450"/>
          <w:p w14:paraId="1F3EEA1A" w14:textId="43CEFFC9" w:rsidR="00036450" w:rsidRPr="00B359E4" w:rsidRDefault="00477E53" w:rsidP="00B359E4">
            <w:pPr>
              <w:pStyle w:val="Heading4"/>
            </w:pPr>
            <w:r>
              <w:t>SMA Negeri 1 Menthobi Raya</w:t>
            </w:r>
          </w:p>
          <w:p w14:paraId="4BA79D2B" w14:textId="4B0F9D7C" w:rsidR="00036450" w:rsidRPr="00B359E4" w:rsidRDefault="00477E53" w:rsidP="00B359E4">
            <w:pPr>
              <w:pStyle w:val="Date"/>
            </w:pPr>
            <w:r>
              <w:t>July 2019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June 2021</w:t>
            </w:r>
          </w:p>
          <w:p w14:paraId="78455D86" w14:textId="4AD82928" w:rsidR="00036450" w:rsidRDefault="00B90563" w:rsidP="00036450">
            <w:r>
              <w:t>C</w:t>
            </w:r>
            <w:r w:rsidRPr="00B90563">
              <w:t>ompleted high school studies majoring in science</w:t>
            </w:r>
          </w:p>
          <w:p w14:paraId="1821D4E5" w14:textId="3D82CEC3" w:rsidR="00036450" w:rsidRDefault="00423A11" w:rsidP="00036450">
            <w:pPr>
              <w:pStyle w:val="Heading2"/>
            </w:pPr>
            <w:r>
              <w:t>Hobbies</w:t>
            </w:r>
          </w:p>
          <w:p w14:paraId="64F1085E" w14:textId="5B54F803" w:rsidR="00036450" w:rsidRDefault="00423A11" w:rsidP="00B359E4">
            <w:pPr>
              <w:pStyle w:val="Heading4"/>
              <w:rPr>
                <w:bCs/>
              </w:rPr>
            </w:pPr>
            <w:r>
              <w:rPr>
                <w:bCs/>
              </w:rPr>
              <w:t>W</w:t>
            </w:r>
            <w:r w:rsidRPr="00423A11">
              <w:rPr>
                <w:bCs/>
              </w:rPr>
              <w:t xml:space="preserve">atch </w:t>
            </w:r>
            <w:r>
              <w:rPr>
                <w:bCs/>
              </w:rPr>
              <w:t>C</w:t>
            </w:r>
            <w:r w:rsidRPr="00423A11">
              <w:rPr>
                <w:bCs/>
              </w:rPr>
              <w:t xml:space="preserve">ooking </w:t>
            </w:r>
            <w:r>
              <w:rPr>
                <w:bCs/>
              </w:rPr>
              <w:t>V</w:t>
            </w:r>
            <w:r w:rsidRPr="00423A11">
              <w:rPr>
                <w:bCs/>
              </w:rPr>
              <w:t>ideos</w:t>
            </w:r>
          </w:p>
          <w:p w14:paraId="1FF5F293" w14:textId="737DBBCB" w:rsidR="00036450" w:rsidRDefault="00423A11" w:rsidP="00036450">
            <w:r w:rsidRPr="00423A11">
              <w:t>I really like watching cooking videos</w:t>
            </w:r>
            <w:r>
              <w:t>.</w:t>
            </w:r>
          </w:p>
          <w:p w14:paraId="3967BE21" w14:textId="77777777" w:rsidR="004D3011" w:rsidRDefault="004D3011" w:rsidP="00036450"/>
          <w:p w14:paraId="5BF5D1D3" w14:textId="25B0D3C6" w:rsidR="004D3011" w:rsidRPr="004D3011" w:rsidRDefault="00423A11" w:rsidP="00B359E4">
            <w:pPr>
              <w:pStyle w:val="Heading4"/>
              <w:rPr>
                <w:bCs/>
              </w:rPr>
            </w:pPr>
            <w:r>
              <w:t>Listening to Music</w:t>
            </w:r>
          </w:p>
          <w:p w14:paraId="3096938C" w14:textId="77777777" w:rsidR="00423A11" w:rsidRDefault="00423A11" w:rsidP="00B359E4">
            <w:pPr>
              <w:pStyle w:val="Heading4"/>
              <w:rPr>
                <w:b w:val="0"/>
              </w:rPr>
            </w:pPr>
            <w:r w:rsidRPr="00423A11">
              <w:rPr>
                <w:b w:val="0"/>
              </w:rPr>
              <w:t>I like listening to music from various music genres</w:t>
            </w:r>
            <w:r>
              <w:rPr>
                <w:b w:val="0"/>
              </w:rPr>
              <w:t>.</w:t>
            </w:r>
          </w:p>
          <w:p w14:paraId="1776BEF9" w14:textId="77777777" w:rsidR="004D3011" w:rsidRDefault="004D3011" w:rsidP="00036450"/>
          <w:sdt>
            <w:sdtPr>
              <w:id w:val="1669594239"/>
              <w:placeholder>
                <w:docPart w:val="00C96DF48C94441B8C2B4D17E21D3A91"/>
              </w:placeholder>
              <w:temporary/>
              <w:showingPlcHdr/>
              <w15:appearance w15:val="hidden"/>
            </w:sdtPr>
            <w:sdtEndPr/>
            <w:sdtContent>
              <w:p w14:paraId="418911F3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428279A9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92440DA" wp14:editId="7DA1C51E">
                  <wp:extent cx="4566285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14:paraId="727FAAF6" w14:textId="77777777" w:rsidR="0043117B" w:rsidRDefault="00D4255E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FDB9" w14:textId="77777777" w:rsidR="00D4255E" w:rsidRDefault="00D4255E" w:rsidP="000C45FF">
      <w:r>
        <w:separator/>
      </w:r>
    </w:p>
  </w:endnote>
  <w:endnote w:type="continuationSeparator" w:id="0">
    <w:p w14:paraId="4F5C1C10" w14:textId="77777777" w:rsidR="00D4255E" w:rsidRDefault="00D4255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CCC1C" w14:textId="77777777" w:rsidR="00D4255E" w:rsidRDefault="00D4255E" w:rsidP="000C45FF">
      <w:r>
        <w:separator/>
      </w:r>
    </w:p>
  </w:footnote>
  <w:footnote w:type="continuationSeparator" w:id="0">
    <w:p w14:paraId="11D1B70A" w14:textId="77777777" w:rsidR="00D4255E" w:rsidRDefault="00D4255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176A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C71BD0" wp14:editId="5682BA6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E53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951CD"/>
    <w:rsid w:val="0030481B"/>
    <w:rsid w:val="003156FC"/>
    <w:rsid w:val="003254B5"/>
    <w:rsid w:val="0037121F"/>
    <w:rsid w:val="003910D8"/>
    <w:rsid w:val="003A6B7D"/>
    <w:rsid w:val="003B06CA"/>
    <w:rsid w:val="004071FC"/>
    <w:rsid w:val="00423A11"/>
    <w:rsid w:val="00445947"/>
    <w:rsid w:val="00477E53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90563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4255E"/>
    <w:rsid w:val="00D5459D"/>
    <w:rsid w:val="00D7284B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4D4A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en-US%7bC37598C0-B600-48A4-BF88-07ABA0545DF6%7d\%7bBD362BC8-D56E-4353-A7AA-A8A96CCBB4EE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Canva</c:v>
                </c:pt>
                <c:pt idx="1">
                  <c:v>Mathematics</c:v>
                </c:pt>
                <c:pt idx="2">
                  <c:v>Arabic</c:v>
                </c:pt>
                <c:pt idx="3">
                  <c:v>Public Speaking</c:v>
                </c:pt>
                <c:pt idx="4">
                  <c:v>English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0.8</c:v>
                </c:pt>
                <c:pt idx="2">
                  <c:v>0.25</c:v>
                </c:pt>
                <c:pt idx="3">
                  <c:v>0.75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8729DC898945278F4FB1D1FBAE8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8ED6D-BDBB-4EA9-A297-AB19180A71AC}"/>
      </w:docPartPr>
      <w:docPartBody>
        <w:p w:rsidR="00000000" w:rsidRDefault="00AD6940">
          <w:pPr>
            <w:pStyle w:val="958729DC898945278F4FB1D1FBAE8854"/>
          </w:pPr>
          <w:r w:rsidRPr="00D5459D">
            <w:t>Profile</w:t>
          </w:r>
        </w:p>
      </w:docPartBody>
    </w:docPart>
    <w:docPart>
      <w:docPartPr>
        <w:name w:val="B4A3DF3AF0084F83AA3B754F94E93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ED27D-ED1F-4D03-A08B-EE1804C79DCE}"/>
      </w:docPartPr>
      <w:docPartBody>
        <w:p w:rsidR="00000000" w:rsidRDefault="00AD6940">
          <w:pPr>
            <w:pStyle w:val="B4A3DF3AF0084F83AA3B754F94E93E4B"/>
          </w:pPr>
          <w:r w:rsidRPr="00CB0055">
            <w:t>Contact</w:t>
          </w:r>
        </w:p>
      </w:docPartBody>
    </w:docPart>
    <w:docPart>
      <w:docPartPr>
        <w:name w:val="0D6FC81B10F94C99845F5289E780E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DD14A1-CCBA-4712-B46E-791F820B6569}"/>
      </w:docPartPr>
      <w:docPartBody>
        <w:p w:rsidR="00000000" w:rsidRDefault="00AD6940">
          <w:pPr>
            <w:pStyle w:val="0D6FC81B10F94C99845F5289E780E33C"/>
          </w:pPr>
          <w:r w:rsidRPr="004D3011">
            <w:t>PHONE:</w:t>
          </w:r>
        </w:p>
      </w:docPartBody>
    </w:docPart>
    <w:docPart>
      <w:docPartPr>
        <w:name w:val="83079ED373D94629BFC7F7CD1F84D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81D8DF-B9D3-44D4-A904-96F11E23E83F}"/>
      </w:docPartPr>
      <w:docPartBody>
        <w:p w:rsidR="00000000" w:rsidRDefault="00AD6940">
          <w:pPr>
            <w:pStyle w:val="83079ED373D94629BFC7F7CD1F84DE0C"/>
          </w:pPr>
          <w:r w:rsidRPr="004D3011">
            <w:t>EMAIL:</w:t>
          </w:r>
        </w:p>
      </w:docPartBody>
    </w:docPart>
    <w:docPart>
      <w:docPartPr>
        <w:name w:val="2566359544D348FB8FEBF0233F71F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44D8E-3C7F-40E3-9900-691CC98122D6}"/>
      </w:docPartPr>
      <w:docPartBody>
        <w:p w:rsidR="00000000" w:rsidRDefault="00AD6940">
          <w:pPr>
            <w:pStyle w:val="2566359544D348FB8FEBF0233F71FB6E"/>
          </w:pPr>
          <w:r w:rsidRPr="00036450">
            <w:t>EDUCATION</w:t>
          </w:r>
        </w:p>
      </w:docPartBody>
    </w:docPart>
    <w:docPart>
      <w:docPartPr>
        <w:name w:val="00C96DF48C94441B8C2B4D17E21D3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C7ED7-0601-4720-A0BE-1FBC2DAAAF8C}"/>
      </w:docPartPr>
      <w:docPartBody>
        <w:p w:rsidR="00000000" w:rsidRDefault="00AD6940">
          <w:pPr>
            <w:pStyle w:val="00C96DF48C94441B8C2B4D17E21D3A91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40"/>
    <w:rsid w:val="00AD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FB91927C2D4A04981237FC29E098EC">
    <w:name w:val="93FB91927C2D4A04981237FC29E098EC"/>
  </w:style>
  <w:style w:type="paragraph" w:customStyle="1" w:styleId="B14AE0FE2CC945DD8ECFA7B892A9F7CF">
    <w:name w:val="B14AE0FE2CC945DD8ECFA7B892A9F7CF"/>
  </w:style>
  <w:style w:type="paragraph" w:customStyle="1" w:styleId="958729DC898945278F4FB1D1FBAE8854">
    <w:name w:val="958729DC898945278F4FB1D1FBAE8854"/>
  </w:style>
  <w:style w:type="paragraph" w:customStyle="1" w:styleId="95A6A5D60BA74191A9A03D2EFA82D3FD">
    <w:name w:val="95A6A5D60BA74191A9A03D2EFA82D3FD"/>
  </w:style>
  <w:style w:type="paragraph" w:customStyle="1" w:styleId="B4A3DF3AF0084F83AA3B754F94E93E4B">
    <w:name w:val="B4A3DF3AF0084F83AA3B754F94E93E4B"/>
  </w:style>
  <w:style w:type="paragraph" w:customStyle="1" w:styleId="0D6FC81B10F94C99845F5289E780E33C">
    <w:name w:val="0D6FC81B10F94C99845F5289E780E33C"/>
  </w:style>
  <w:style w:type="paragraph" w:customStyle="1" w:styleId="DFAF4CFC64A74A01BDDB772B3255AD4F">
    <w:name w:val="DFAF4CFC64A74A01BDDB772B3255AD4F"/>
  </w:style>
  <w:style w:type="paragraph" w:customStyle="1" w:styleId="2849B2333B594C14A86FDFC0A40ABF5A">
    <w:name w:val="2849B2333B594C14A86FDFC0A40ABF5A"/>
  </w:style>
  <w:style w:type="paragraph" w:customStyle="1" w:styleId="770D2D6DEFE641449B8333DB46B05EA4">
    <w:name w:val="770D2D6DEFE641449B8333DB46B05EA4"/>
  </w:style>
  <w:style w:type="paragraph" w:customStyle="1" w:styleId="83079ED373D94629BFC7F7CD1F84DE0C">
    <w:name w:val="83079ED373D94629BFC7F7CD1F84DE0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E2285DB26FC6419B85215F5301016D56">
    <w:name w:val="E2285DB26FC6419B85215F5301016D56"/>
  </w:style>
  <w:style w:type="paragraph" w:customStyle="1" w:styleId="4AE7A2109E02409CA37948B5ECA81278">
    <w:name w:val="4AE7A2109E02409CA37948B5ECA81278"/>
  </w:style>
  <w:style w:type="paragraph" w:customStyle="1" w:styleId="1A178588587A4D56AF615E13070B4A2E">
    <w:name w:val="1A178588587A4D56AF615E13070B4A2E"/>
  </w:style>
  <w:style w:type="paragraph" w:customStyle="1" w:styleId="867B76A415E6428BB240B55424D5CE5A">
    <w:name w:val="867B76A415E6428BB240B55424D5CE5A"/>
  </w:style>
  <w:style w:type="paragraph" w:customStyle="1" w:styleId="5E2B7336255A4F3B921A1BC9CE616CFF">
    <w:name w:val="5E2B7336255A4F3B921A1BC9CE616CFF"/>
  </w:style>
  <w:style w:type="paragraph" w:customStyle="1" w:styleId="2028DE48D56844AC9EB526DDA18079BE">
    <w:name w:val="2028DE48D56844AC9EB526DDA18079BE"/>
  </w:style>
  <w:style w:type="paragraph" w:customStyle="1" w:styleId="2566359544D348FB8FEBF0233F71FB6E">
    <w:name w:val="2566359544D348FB8FEBF0233F71FB6E"/>
  </w:style>
  <w:style w:type="paragraph" w:customStyle="1" w:styleId="955BE3246F2A46CE9F667A6F674867CE">
    <w:name w:val="955BE3246F2A46CE9F667A6F674867CE"/>
  </w:style>
  <w:style w:type="paragraph" w:customStyle="1" w:styleId="F569D7ED3629466D9DD7CE9CA8A4B429">
    <w:name w:val="F569D7ED3629466D9DD7CE9CA8A4B429"/>
  </w:style>
  <w:style w:type="paragraph" w:customStyle="1" w:styleId="EC0D0B6506C64E32B3BEE627232F2468">
    <w:name w:val="EC0D0B6506C64E32B3BEE627232F2468"/>
  </w:style>
  <w:style w:type="paragraph" w:customStyle="1" w:styleId="5F7B736106B84E0F894C2E9CE545F8BB">
    <w:name w:val="5F7B736106B84E0F894C2E9CE545F8BB"/>
  </w:style>
  <w:style w:type="paragraph" w:customStyle="1" w:styleId="8A78072281B244CD93310849841FF01C">
    <w:name w:val="8A78072281B244CD93310849841FF01C"/>
  </w:style>
  <w:style w:type="paragraph" w:customStyle="1" w:styleId="F301AB02EB464CA9AEEA4B036A74375A">
    <w:name w:val="F301AB02EB464CA9AEEA4B036A74375A"/>
  </w:style>
  <w:style w:type="paragraph" w:customStyle="1" w:styleId="B6FE5BBACB934205A4847AE385E6F412">
    <w:name w:val="B6FE5BBACB934205A4847AE385E6F412"/>
  </w:style>
  <w:style w:type="paragraph" w:customStyle="1" w:styleId="43AE49DE673D469987F8B6824A5D9805">
    <w:name w:val="43AE49DE673D469987F8B6824A5D9805"/>
  </w:style>
  <w:style w:type="paragraph" w:customStyle="1" w:styleId="ED29C50453F249FB8D102A32CB14270A">
    <w:name w:val="ED29C50453F249FB8D102A32CB14270A"/>
  </w:style>
  <w:style w:type="paragraph" w:customStyle="1" w:styleId="3A9DA8A8540D4356A5D32C8835BFF7AA">
    <w:name w:val="3A9DA8A8540D4356A5D32C8835BFF7AA"/>
  </w:style>
  <w:style w:type="paragraph" w:customStyle="1" w:styleId="CB0B56527CE643738376B98896132A00">
    <w:name w:val="CB0B56527CE643738376B98896132A00"/>
  </w:style>
  <w:style w:type="paragraph" w:customStyle="1" w:styleId="E10CC0011B964C39BAFB3C84B1A10CE0">
    <w:name w:val="E10CC0011B964C39BAFB3C84B1A10CE0"/>
  </w:style>
  <w:style w:type="paragraph" w:customStyle="1" w:styleId="4D1D31DF9B234FF7A33ADDFAB75440A6">
    <w:name w:val="4D1D31DF9B234FF7A33ADDFAB75440A6"/>
  </w:style>
  <w:style w:type="paragraph" w:customStyle="1" w:styleId="AB3082645939417690802DEC8A26868A">
    <w:name w:val="AB3082645939417690802DEC8A26868A"/>
  </w:style>
  <w:style w:type="paragraph" w:customStyle="1" w:styleId="3CA598A3B5CB449C9E125068413BA2D5">
    <w:name w:val="3CA598A3B5CB449C9E125068413BA2D5"/>
  </w:style>
  <w:style w:type="paragraph" w:customStyle="1" w:styleId="4FDF947EB6FA4C9DB60DB835258AB53C">
    <w:name w:val="4FDF947EB6FA4C9DB60DB835258AB53C"/>
  </w:style>
  <w:style w:type="paragraph" w:customStyle="1" w:styleId="421B4B70E0B54986A4426F981C8832DF">
    <w:name w:val="421B4B70E0B54986A4426F981C8832DF"/>
  </w:style>
  <w:style w:type="paragraph" w:customStyle="1" w:styleId="1FAE937EC451413CA1A37771911DF914">
    <w:name w:val="1FAE937EC451413CA1A37771911DF914"/>
  </w:style>
  <w:style w:type="paragraph" w:customStyle="1" w:styleId="3DBAFB143EEE43688099B2C36D815CF8">
    <w:name w:val="3DBAFB143EEE43688099B2C36D815CF8"/>
  </w:style>
  <w:style w:type="paragraph" w:customStyle="1" w:styleId="5D142E9F7D4E457183F219E9704CF478">
    <w:name w:val="5D142E9F7D4E457183F219E9704CF478"/>
  </w:style>
  <w:style w:type="paragraph" w:customStyle="1" w:styleId="BD8E17508C794B6CBFEBA6FCC8577FFF">
    <w:name w:val="BD8E17508C794B6CBFEBA6FCC8577FFF"/>
  </w:style>
  <w:style w:type="paragraph" w:customStyle="1" w:styleId="A209D93AF033433CA7D7DF90362E5D16">
    <w:name w:val="A209D93AF033433CA7D7DF90362E5D16"/>
  </w:style>
  <w:style w:type="paragraph" w:customStyle="1" w:styleId="956D041B25A948A6AEF08BDA4EC0FB7D">
    <w:name w:val="956D041B25A948A6AEF08BDA4EC0FB7D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00C96DF48C94441B8C2B4D17E21D3A91">
    <w:name w:val="00C96DF48C94441B8C2B4D17E21D3A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{BD362BC8-D56E-4353-A7AA-A8A96CCBB4EE}tf00546271_win32</Template>
  <TotalTime>0</TotalTime>
  <Pages>1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2023-10-29T13:05:00Z</dcterms:created>
  <dcterms:modified xsi:type="dcterms:W3CDTF">2023-10-29T13:47:00Z</dcterms:modified>
</cp:coreProperties>
</file>